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4627FC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4627FC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1808D9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4627FC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673BC4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600866" w:history="1">
            <w:r w:rsidR="00673BC4" w:rsidRPr="0090427A">
              <w:rPr>
                <w:rStyle w:val="Lienhypertexte"/>
                <w:b/>
                <w:noProof/>
              </w:rPr>
              <w:t>Spacelib général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_Toc516600866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0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67" w:history="1">
            <w:r w:rsidR="00673BC4" w:rsidRPr="0090427A">
              <w:rPr>
                <w:rStyle w:val="Lienhypertexte"/>
                <w:noProof/>
              </w:rPr>
              <w:t>Diagramme de classes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_Toc516600867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0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68" w:history="1">
            <w:r w:rsidR="00673BC4" w:rsidRPr="0090427A">
              <w:rPr>
                <w:rStyle w:val="Lienhypertexte"/>
                <w:noProof/>
              </w:rPr>
              <w:t>Diagramme de composants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_Toc516600868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0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69" w:history="1">
            <w:r w:rsidR="00673BC4" w:rsidRPr="0090427A">
              <w:rPr>
                <w:rStyle w:val="Lienhypertexte"/>
                <w:noProof/>
              </w:rPr>
              <w:t>Diagramme de séquences communs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_Toc516600869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1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0" w:history="1">
            <w:r w:rsidR="00673BC4" w:rsidRPr="0090427A">
              <w:rPr>
                <w:rStyle w:val="Lienhypertexte"/>
                <w:b/>
                <w:noProof/>
              </w:rPr>
              <w:t>Spacelib v1 : Le voyage au tout venant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_Toc516600870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3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1" w:history="1">
            <w:r w:rsidR="00673BC4" w:rsidRPr="0090427A">
              <w:rPr>
                <w:rStyle w:val="Lienhypertexte"/>
                <w:noProof/>
              </w:rPr>
              <w:t>Client lourd pour les administrateurs – SpacelibAdminCL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_Toc516600871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3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2" w:history="1">
            <w:r w:rsidR="00673BC4" w:rsidRPr="0090427A">
              <w:rPr>
                <w:rStyle w:val="Lienhypertexte"/>
                <w:noProof/>
              </w:rPr>
              <w:t>Diagramme de cas d'utilisation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_Toc516600872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3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3" w:history="1">
            <w:r w:rsidR="00673BC4" w:rsidRPr="0090427A">
              <w:rPr>
                <w:rStyle w:val="Lienhypertexte"/>
                <w:noProof/>
              </w:rPr>
              <w:t>Diagramme de séquences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_Toc516600873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4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4" w:history="1">
            <w:r w:rsidR="00673BC4" w:rsidRPr="0090427A">
              <w:rPr>
                <w:rStyle w:val="Lienhypertexte"/>
                <w:noProof/>
              </w:rPr>
              <w:t>Client lourd pour les usagers – SpacelibUsagerCL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_Toc516600874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5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5" w:history="1">
            <w:r w:rsidR="00673BC4" w:rsidRPr="0090427A">
              <w:rPr>
                <w:rStyle w:val="Lienhypertexte"/>
                <w:noProof/>
              </w:rPr>
              <w:t>Diagramme de cas d'utilisation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_Toc516600875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5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6" w:history="1">
            <w:r w:rsidR="00673BC4" w:rsidRPr="0090427A">
              <w:rPr>
                <w:rStyle w:val="Lienhypertexte"/>
                <w:noProof/>
              </w:rPr>
              <w:t>Diagramme de séquences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_Toc516600876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0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77" w:history="1">
            <w:r w:rsidR="00673BC4" w:rsidRPr="0090427A">
              <w:rPr>
                <w:rStyle w:val="Lienhypertexte"/>
                <w:noProof/>
              </w:rPr>
              <w:t>Client web pour les mécaniciens – SpacelibMecaniciensCW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_Toc516600877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1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8" w:history="1">
            <w:r w:rsidR="00673BC4" w:rsidRPr="0090427A">
              <w:rPr>
                <w:rStyle w:val="Lienhypertexte"/>
                <w:noProof/>
              </w:rPr>
              <w:t>Diagramme de cas d'utilisation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_Toc516600878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1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79" w:history="1">
            <w:r w:rsidR="00673BC4" w:rsidRPr="0090427A">
              <w:rPr>
                <w:rStyle w:val="Lienhypertexte"/>
                <w:noProof/>
              </w:rPr>
              <w:t>Diagramme de séquences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_Toc516600879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2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0" w:history="1">
            <w:r w:rsidR="00673BC4" w:rsidRPr="0090427A">
              <w:rPr>
                <w:rStyle w:val="Lienhypertexte"/>
                <w:b/>
                <w:noProof/>
              </w:rPr>
              <w:t>Spacelib v2 : Le voyage en toute sérénité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_Toc516600880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3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1" w:history="1">
            <w:r w:rsidR="00673BC4" w:rsidRPr="0090427A">
              <w:rPr>
                <w:rStyle w:val="Lienhypertexte"/>
                <w:noProof/>
              </w:rPr>
              <w:t>Client web pour les usagers – SpacelibUsagerCW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_Toc516600881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3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2" w:history="1">
            <w:r w:rsidR="00673BC4" w:rsidRPr="0090427A">
              <w:rPr>
                <w:rStyle w:val="Lienhypertexte"/>
                <w:noProof/>
              </w:rPr>
              <w:t>Diagramme de cas d'utilisation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_Toc516600882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3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3" w:history="1">
            <w:r w:rsidR="00673BC4" w:rsidRPr="0090427A">
              <w:rPr>
                <w:rStyle w:val="Lienhypertexte"/>
                <w:noProof/>
              </w:rPr>
              <w:t>Diagramme de séquences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_Toc516600883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4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4" w:history="1">
            <w:r w:rsidR="00673BC4" w:rsidRPr="0090427A">
              <w:rPr>
                <w:rStyle w:val="Lienhypertexte"/>
                <w:b/>
                <w:noProof/>
              </w:rPr>
              <w:t>Spacelib v3 : Un peu d’intelligence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_Toc516600884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6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600885" w:history="1">
            <w:r w:rsidR="00673BC4" w:rsidRPr="0090427A">
              <w:rPr>
                <w:rStyle w:val="Lienhypertexte"/>
                <w:noProof/>
              </w:rPr>
              <w:t>Client web pour les conducteurs – SpacelibConducteurCW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_Toc516600885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6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6" w:history="1">
            <w:r w:rsidR="00673BC4" w:rsidRPr="0090427A">
              <w:rPr>
                <w:rStyle w:val="Lienhypertexte"/>
                <w:noProof/>
              </w:rPr>
              <w:t>Diagramme de cas d'utilisation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_Toc516600886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6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673BC4" w:rsidRDefault="004627FC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600887" w:history="1">
            <w:r w:rsidR="00673BC4" w:rsidRPr="0090427A">
              <w:rPr>
                <w:rStyle w:val="Lienhypertexte"/>
                <w:noProof/>
              </w:rPr>
              <w:t>Diagramme de séquences</w:t>
            </w:r>
            <w:r w:rsidR="00673BC4">
              <w:rPr>
                <w:noProof/>
                <w:webHidden/>
              </w:rPr>
              <w:tab/>
            </w:r>
            <w:r w:rsidR="00673BC4">
              <w:rPr>
                <w:noProof/>
                <w:webHidden/>
              </w:rPr>
              <w:fldChar w:fldCharType="begin"/>
            </w:r>
            <w:r w:rsidR="00673BC4">
              <w:rPr>
                <w:noProof/>
                <w:webHidden/>
              </w:rPr>
              <w:instrText xml:space="preserve"> PAGEREF _Toc516600887 \h </w:instrText>
            </w:r>
            <w:r w:rsidR="00673BC4">
              <w:rPr>
                <w:noProof/>
                <w:webHidden/>
              </w:rPr>
            </w:r>
            <w:r w:rsidR="00673BC4">
              <w:rPr>
                <w:noProof/>
                <w:webHidden/>
              </w:rPr>
              <w:fldChar w:fldCharType="separate"/>
            </w:r>
            <w:r w:rsidR="00673BC4">
              <w:rPr>
                <w:noProof/>
                <w:webHidden/>
              </w:rPr>
              <w:t>7</w:t>
            </w:r>
            <w:r w:rsidR="00673BC4"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1808D9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1" w:name="_Toc516600866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1"/>
    </w:p>
    <w:p w:rsidR="002E4CF4" w:rsidRDefault="002E4CF4" w:rsidP="00F23AF1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2" w:name="_Toc516600867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2"/>
    </w:p>
    <w:p w:rsidR="00CD0D80" w:rsidRDefault="00CD0D80" w:rsidP="00F23AF1">
      <w:pPr>
        <w:pStyle w:val="Titre2"/>
      </w:pPr>
      <w:bookmarkStart w:id="3" w:name="_Toc516600868"/>
      <w:r w:rsidRPr="00D24560">
        <w:lastRenderedPageBreak/>
        <w:t>Diagramme de composants</w:t>
      </w:r>
      <w:bookmarkEnd w:id="3"/>
    </w:p>
    <w:p w:rsidR="007E0D61" w:rsidRDefault="004F5CC7" w:rsidP="007E0D61">
      <w:r>
        <w:rPr>
          <w:noProof/>
        </w:rPr>
        <w:drawing>
          <wp:inline distT="0" distB="0" distL="0" distR="0">
            <wp:extent cx="8208521" cy="5348378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973" cy="53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Pr="00450785" w:rsidRDefault="000B3BD6" w:rsidP="00DC7BF2">
      <w:pPr>
        <w:pStyle w:val="Titre2"/>
      </w:pPr>
      <w:bookmarkStart w:id="4" w:name="_Toc516600869"/>
      <w:r w:rsidRPr="00450785">
        <w:lastRenderedPageBreak/>
        <w:t>Diagramme de séquences communs</w:t>
      </w:r>
      <w:bookmarkEnd w:id="4"/>
    </w:p>
    <w:p w:rsidR="00450785" w:rsidRPr="00450785" w:rsidRDefault="00450785" w:rsidP="00450785">
      <w:pPr>
        <w:pStyle w:val="Titre4"/>
      </w:pPr>
      <w:r w:rsidRPr="00450785">
        <w:t>Cas : Se connecter</w:t>
      </w:r>
    </w:p>
    <w:p w:rsidR="00450785" w:rsidRDefault="00450785" w:rsidP="007E0D61">
      <w:r>
        <w:rPr>
          <w:noProof/>
        </w:rPr>
        <w:drawing>
          <wp:inline distT="0" distB="0" distL="0" distR="0">
            <wp:extent cx="8458448" cy="5020574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704" cy="5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85" w:rsidRDefault="00450785" w:rsidP="00450785">
      <w:pPr>
        <w:pStyle w:val="Titre4"/>
      </w:pPr>
      <w:r w:rsidRPr="00450785">
        <w:lastRenderedPageBreak/>
        <w:t xml:space="preserve">Cas : </w:t>
      </w:r>
      <w:r>
        <w:t>S’enregistrer</w:t>
      </w:r>
    </w:p>
    <w:p w:rsidR="00450785" w:rsidRPr="00450785" w:rsidRDefault="00450785" w:rsidP="00450785">
      <w:r>
        <w:rPr>
          <w:noProof/>
        </w:rPr>
        <w:drawing>
          <wp:inline distT="0" distB="0" distL="0" distR="0">
            <wp:extent cx="8850630" cy="3476625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750" cy="34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Default="000B3BD6" w:rsidP="007E0D61"/>
    <w:p w:rsidR="00450785" w:rsidRDefault="00450785" w:rsidP="00450785">
      <w:pPr>
        <w:jc w:val="center"/>
      </w:pPr>
    </w:p>
    <w:p w:rsidR="00450785" w:rsidRDefault="00450785" w:rsidP="00450785">
      <w:pPr>
        <w:jc w:val="center"/>
      </w:pPr>
    </w:p>
    <w:p w:rsidR="00450785" w:rsidRPr="00450785" w:rsidRDefault="00450785" w:rsidP="00450785">
      <w:pPr>
        <w:jc w:val="center"/>
        <w:rPr>
          <w:b/>
        </w:rPr>
      </w:pPr>
      <w:r w:rsidRPr="00450785">
        <w:rPr>
          <w:b/>
        </w:rPr>
        <w:t xml:space="preserve">Note importante : Les utilisateurs peuvent être </w:t>
      </w:r>
      <w:r>
        <w:rPr>
          <w:b/>
        </w:rPr>
        <w:t>a</w:t>
      </w:r>
      <w:r w:rsidRPr="00450785">
        <w:rPr>
          <w:b/>
        </w:rPr>
        <w:t xml:space="preserve">dministrateur, </w:t>
      </w:r>
      <w:r>
        <w:rPr>
          <w:b/>
        </w:rPr>
        <w:t>c</w:t>
      </w:r>
      <w:r w:rsidRPr="00450785">
        <w:rPr>
          <w:b/>
        </w:rPr>
        <w:t xml:space="preserve">onducteur, </w:t>
      </w:r>
      <w:r>
        <w:rPr>
          <w:b/>
        </w:rPr>
        <w:t>u</w:t>
      </w:r>
      <w:r w:rsidRPr="00450785">
        <w:rPr>
          <w:b/>
        </w:rPr>
        <w:t xml:space="preserve">sager ou bien </w:t>
      </w:r>
      <w:r>
        <w:rPr>
          <w:b/>
        </w:rPr>
        <w:t>m</w:t>
      </w:r>
      <w:r w:rsidRPr="00450785">
        <w:rPr>
          <w:b/>
        </w:rPr>
        <w:t xml:space="preserve">écanicien </w:t>
      </w:r>
      <w:proofErr w:type="spellStart"/>
      <w:r w:rsidRPr="00450785">
        <w:rPr>
          <w:b/>
        </w:rPr>
        <w:t>Spacelib</w:t>
      </w:r>
      <w:proofErr w:type="spellEnd"/>
      <w:r w:rsidRPr="00450785">
        <w:rPr>
          <w:b/>
        </w:rPr>
        <w:t>.</w:t>
      </w:r>
    </w:p>
    <w:p w:rsidR="000B3BD6" w:rsidRDefault="000B3BD6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6708A9" w:rsidRPr="005371DF" w:rsidRDefault="001034BF" w:rsidP="001034BF">
      <w:pPr>
        <w:pStyle w:val="Titre1"/>
        <w:rPr>
          <w:b/>
        </w:rPr>
      </w:pPr>
      <w:bookmarkStart w:id="5" w:name="_Toc516600870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5"/>
    </w:p>
    <w:p w:rsidR="001034BF" w:rsidRPr="00F23AF1" w:rsidRDefault="001034BF" w:rsidP="00F23AF1">
      <w:pPr>
        <w:pStyle w:val="Titre2"/>
      </w:pPr>
      <w:bookmarkStart w:id="6" w:name="_Toc516600871"/>
      <w:r w:rsidRPr="00F23AF1">
        <w:t xml:space="preserve">Client lourd pour les administrateurs – </w:t>
      </w:r>
      <w:proofErr w:type="spellStart"/>
      <w:r w:rsidRPr="00F23AF1">
        <w:t>SpacelibAdminCL</w:t>
      </w:r>
      <w:bookmarkEnd w:id="6"/>
      <w:proofErr w:type="spellEnd"/>
    </w:p>
    <w:p w:rsidR="00DF4350" w:rsidRDefault="00DF4350" w:rsidP="00450785">
      <w:pPr>
        <w:pStyle w:val="Titre3"/>
      </w:pPr>
      <w:bookmarkStart w:id="7" w:name="_Toc516600872"/>
      <w:r w:rsidRPr="00D24560">
        <w:t>Diagramme de cas d'utilisation</w:t>
      </w:r>
      <w:bookmarkEnd w:id="7"/>
    </w:p>
    <w:p w:rsidR="007E0D61" w:rsidRPr="007E0D61" w:rsidRDefault="00F23AF1" w:rsidP="007E0D61">
      <w:r>
        <w:rPr>
          <w:noProof/>
        </w:rPr>
        <w:drawing>
          <wp:inline distT="0" distB="0" distL="0" distR="0">
            <wp:extent cx="8895787" cy="2579299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239" cy="25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685F69" w:rsidRDefault="00DF4350" w:rsidP="006B7369">
      <w:pPr>
        <w:pStyle w:val="Titre3"/>
      </w:pPr>
      <w:bookmarkStart w:id="8" w:name="_Toc516600873"/>
      <w:r w:rsidRPr="00D24560">
        <w:lastRenderedPageBreak/>
        <w:t>Diagramme de séquences</w:t>
      </w:r>
      <w:bookmarkEnd w:id="8"/>
    </w:p>
    <w:p w:rsidR="0036008A" w:rsidRPr="0036008A" w:rsidRDefault="0036008A" w:rsidP="0036008A">
      <w:pPr>
        <w:pStyle w:val="Titre4"/>
      </w:pPr>
      <w:r w:rsidRPr="00450785">
        <w:t xml:space="preserve">Cas : </w:t>
      </w:r>
      <w:r>
        <w:t>Créer une station</w:t>
      </w:r>
    </w:p>
    <w:p w:rsidR="00F23AF1" w:rsidRDefault="00570E56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6348526" cy="5029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69" cy="50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F1">
        <w:br w:type="page"/>
      </w:r>
    </w:p>
    <w:p w:rsidR="001034BF" w:rsidRDefault="001034BF" w:rsidP="00F23AF1">
      <w:pPr>
        <w:pStyle w:val="Titre2"/>
      </w:pPr>
      <w:bookmarkStart w:id="9" w:name="_Toc516600874"/>
      <w:r>
        <w:lastRenderedPageBreak/>
        <w:t xml:space="preserve">Client lourd pour les usagers – </w:t>
      </w:r>
      <w:proofErr w:type="spellStart"/>
      <w:r>
        <w:t>SpacelibUsagerCL</w:t>
      </w:r>
      <w:bookmarkEnd w:id="9"/>
      <w:proofErr w:type="spellEnd"/>
    </w:p>
    <w:p w:rsidR="00D24560" w:rsidRDefault="00D24560" w:rsidP="00450785">
      <w:pPr>
        <w:pStyle w:val="Titre3"/>
      </w:pPr>
      <w:bookmarkStart w:id="10" w:name="_Toc516600875"/>
      <w:r w:rsidRPr="00DF4350">
        <w:t>Diagramme de cas d'utilisation</w:t>
      </w:r>
      <w:bookmarkEnd w:id="10"/>
    </w:p>
    <w:p w:rsidR="00B64499" w:rsidRDefault="003408C0" w:rsidP="00B64499">
      <w:r>
        <w:rPr>
          <w:noProof/>
        </w:rPr>
        <w:drawing>
          <wp:inline distT="0" distB="0" distL="0" distR="0">
            <wp:extent cx="4844833" cy="4972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23" cy="49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C8" w:rsidRDefault="002424C8" w:rsidP="006B7369">
      <w:pPr>
        <w:pStyle w:val="Titre3"/>
        <w:sectPr w:rsidR="002424C8" w:rsidSect="00965302">
          <w:pgSz w:w="16839" w:h="11907" w:orient="landscape"/>
          <w:pgMar w:top="1418" w:right="1440" w:bottom="1418" w:left="1440" w:header="709" w:footer="709" w:gutter="0"/>
          <w:pgNumType w:start="0"/>
          <w:cols w:space="720"/>
          <w:titlePg/>
          <w:docGrid w:linePitch="360"/>
        </w:sectPr>
      </w:pPr>
    </w:p>
    <w:p w:rsidR="00FB7EAE" w:rsidRDefault="00D24560" w:rsidP="006B7369">
      <w:pPr>
        <w:pStyle w:val="Titre3"/>
      </w:pPr>
      <w:bookmarkStart w:id="11" w:name="_Toc516600876"/>
      <w:r w:rsidRPr="00DF4350">
        <w:lastRenderedPageBreak/>
        <w:t>Diagramme de séquences</w:t>
      </w:r>
      <w:bookmarkEnd w:id="11"/>
    </w:p>
    <w:p w:rsidR="00FB7EAE" w:rsidRDefault="00FB7EAE" w:rsidP="0036008A">
      <w:pPr>
        <w:pStyle w:val="Titre4"/>
      </w:pPr>
      <w:bookmarkStart w:id="12" w:name="_Cas_:_Réserver"/>
      <w:bookmarkEnd w:id="12"/>
      <w:r>
        <w:t xml:space="preserve">Cas : </w:t>
      </w:r>
      <w:r w:rsidR="00251973">
        <w:t>Réserver un voyage</w:t>
      </w:r>
    </w:p>
    <w:p w:rsidR="002424C8" w:rsidRDefault="002424C8">
      <w:pPr>
        <w:sectPr w:rsidR="002424C8" w:rsidSect="002424C8"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252544" cy="8134709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32" cy="81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FB7EAE" w:rsidP="0036008A">
      <w:pPr>
        <w:pStyle w:val="Titre4"/>
      </w:pPr>
      <w:r>
        <w:lastRenderedPageBreak/>
        <w:t>Cas : Finaliser son voyage</w:t>
      </w:r>
    </w:p>
    <w:p w:rsidR="00AC65F9" w:rsidRDefault="00B96077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8555011" cy="5398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925" cy="54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5F9">
        <w:br w:type="page"/>
      </w:r>
    </w:p>
    <w:p w:rsidR="001034BF" w:rsidRDefault="001034BF" w:rsidP="00F23AF1">
      <w:pPr>
        <w:pStyle w:val="Titre2"/>
      </w:pPr>
      <w:bookmarkStart w:id="13" w:name="_Toc516600877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3"/>
      <w:proofErr w:type="spellEnd"/>
    </w:p>
    <w:p w:rsidR="00D24560" w:rsidRDefault="00D24560" w:rsidP="00450785">
      <w:pPr>
        <w:pStyle w:val="Titre3"/>
      </w:pPr>
      <w:bookmarkStart w:id="14" w:name="_Toc516600878"/>
      <w:r w:rsidRPr="00DF4350">
        <w:t>Diagramme de cas d'utilisation</w:t>
      </w:r>
      <w:bookmarkEnd w:id="14"/>
    </w:p>
    <w:p w:rsidR="00B64499" w:rsidRDefault="00F23AF1" w:rsidP="00B64499">
      <w:r>
        <w:rPr>
          <w:noProof/>
        </w:rPr>
        <w:drawing>
          <wp:inline distT="0" distB="0" distL="0" distR="0">
            <wp:extent cx="4975474" cy="4986068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60" cy="50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450785">
      <w:pPr>
        <w:pStyle w:val="Titre3"/>
      </w:pPr>
      <w:bookmarkStart w:id="15" w:name="_Toc516600879"/>
      <w:r w:rsidRPr="00DF4350">
        <w:lastRenderedPageBreak/>
        <w:t>Diagramme de séquences</w:t>
      </w:r>
      <w:bookmarkEnd w:id="15"/>
    </w:p>
    <w:p w:rsidR="0036008A" w:rsidRDefault="0036008A" w:rsidP="0036008A">
      <w:pPr>
        <w:pStyle w:val="Titre4"/>
      </w:pPr>
      <w:r>
        <w:t>Cas : Choisir navette à réviser</w:t>
      </w:r>
    </w:p>
    <w:p w:rsidR="00673BC4" w:rsidRPr="00673BC4" w:rsidRDefault="00673BC4" w:rsidP="00673BC4">
      <w:r>
        <w:rPr>
          <w:noProof/>
        </w:rPr>
        <w:drawing>
          <wp:inline distT="0" distB="0" distL="0" distR="0">
            <wp:extent cx="7323763" cy="503317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950" cy="50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8A" w:rsidRDefault="0036008A" w:rsidP="0036008A">
      <w:pPr>
        <w:pStyle w:val="Titre4"/>
      </w:pPr>
      <w:r>
        <w:lastRenderedPageBreak/>
        <w:t>Cas : Terminer une révision</w:t>
      </w:r>
    </w:p>
    <w:p w:rsidR="00283781" w:rsidRDefault="00D10B6F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noProof/>
        </w:rPr>
        <w:drawing>
          <wp:inline distT="0" distB="0" distL="0" distR="0">
            <wp:extent cx="7680610" cy="5406887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873" cy="54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781"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6" w:name="_Toc516600880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6"/>
    </w:p>
    <w:p w:rsidR="00A467EE" w:rsidRDefault="00A467EE" w:rsidP="00F23AF1">
      <w:pPr>
        <w:pStyle w:val="Titre2"/>
      </w:pPr>
      <w:bookmarkStart w:id="17" w:name="_Toc516600881"/>
      <w:r>
        <w:t xml:space="preserve">Client web pour les usagers – </w:t>
      </w:r>
      <w:proofErr w:type="spellStart"/>
      <w:r>
        <w:t>SpacelibUsagerCW</w:t>
      </w:r>
      <w:bookmarkEnd w:id="17"/>
      <w:proofErr w:type="spellEnd"/>
    </w:p>
    <w:p w:rsidR="00D24560" w:rsidRDefault="00D24560" w:rsidP="00450785">
      <w:pPr>
        <w:pStyle w:val="Titre3"/>
      </w:pPr>
      <w:bookmarkStart w:id="18" w:name="_Toc516600882"/>
      <w:r w:rsidRPr="00DF4350">
        <w:t>Diagramme de cas d'utilisation</w:t>
      </w:r>
      <w:bookmarkEnd w:id="18"/>
    </w:p>
    <w:p w:rsidR="00B64499" w:rsidRDefault="00F23AF1" w:rsidP="00B64499">
      <w:r>
        <w:rPr>
          <w:noProof/>
        </w:rPr>
        <w:drawing>
          <wp:inline distT="0" distB="0" distL="0" distR="0">
            <wp:extent cx="4618240" cy="46668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0" cy="46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8A" w:rsidRDefault="00D24560" w:rsidP="00D073A9">
      <w:pPr>
        <w:pStyle w:val="Titre3"/>
      </w:pPr>
      <w:bookmarkStart w:id="19" w:name="_Toc516600883"/>
      <w:r w:rsidRPr="00DF4350">
        <w:lastRenderedPageBreak/>
        <w:t>Diagramme de séquences</w:t>
      </w:r>
      <w:bookmarkEnd w:id="19"/>
    </w:p>
    <w:p w:rsidR="0036008A" w:rsidRDefault="0036008A" w:rsidP="0036008A">
      <w:pPr>
        <w:pStyle w:val="Titre4"/>
      </w:pPr>
      <w:r>
        <w:t xml:space="preserve">Cas : Annuler une réservation </w:t>
      </w:r>
    </w:p>
    <w:p w:rsidR="00A552D1" w:rsidRPr="00A552D1" w:rsidRDefault="00D073A9" w:rsidP="00A552D1">
      <w:r>
        <w:rPr>
          <w:noProof/>
        </w:rPr>
        <w:drawing>
          <wp:inline distT="0" distB="0" distL="0" distR="0">
            <wp:extent cx="6282866" cy="5009322"/>
            <wp:effectExtent l="0" t="0" r="381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0"/>
                    <a:stretch/>
                  </pic:blipFill>
                  <pic:spPr bwMode="auto">
                    <a:xfrm>
                      <a:off x="0" y="0"/>
                      <a:ext cx="6342954" cy="505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08A" w:rsidRDefault="0036008A" w:rsidP="0036008A">
      <w:pPr>
        <w:pStyle w:val="Titre4"/>
      </w:pPr>
      <w:r>
        <w:lastRenderedPageBreak/>
        <w:t>Cas : Consulter les stations</w:t>
      </w:r>
    </w:p>
    <w:p w:rsidR="00F4486F" w:rsidRPr="00F4486F" w:rsidRDefault="00F4486F" w:rsidP="00F4486F">
      <w:r>
        <w:rPr>
          <w:noProof/>
        </w:rPr>
        <w:drawing>
          <wp:inline distT="0" distB="0" distL="0" distR="0">
            <wp:extent cx="6027089" cy="267375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46" cy="268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C4" w:rsidRDefault="00673BC4" w:rsidP="00673BC4"/>
    <w:p w:rsidR="0036008A" w:rsidRPr="0036008A" w:rsidRDefault="00D073A9" w:rsidP="00D073A9">
      <w:pPr>
        <w:pStyle w:val="Titre4"/>
      </w:pPr>
      <w:r>
        <w:t>Cas : Réserver un voyage</w:t>
      </w:r>
    </w:p>
    <w:p w:rsidR="00DF4350" w:rsidRPr="00DF4350" w:rsidRDefault="00801F39" w:rsidP="00DF4350">
      <w:r>
        <w:t xml:space="preserve">Identique au </w:t>
      </w:r>
      <w:hyperlink w:anchor="_Cas_:_Réserver" w:history="1">
        <w:r w:rsidRPr="00801F39">
          <w:rPr>
            <w:rStyle w:val="Lienhypertexte"/>
          </w:rPr>
          <w:t>DSE « Réserver un voyage »</w:t>
        </w:r>
      </w:hyperlink>
      <w:r>
        <w:t xml:space="preserve"> du client lourd Usager.</w:t>
      </w:r>
    </w:p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20" w:name="_Toc516600884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20"/>
    </w:p>
    <w:p w:rsidR="00A467EE" w:rsidRDefault="00A467EE" w:rsidP="00F23AF1">
      <w:pPr>
        <w:pStyle w:val="Titre2"/>
      </w:pPr>
      <w:bookmarkStart w:id="21" w:name="_Toc516600885"/>
      <w:r>
        <w:t xml:space="preserve">Client web pour les conducteurs – </w:t>
      </w:r>
      <w:proofErr w:type="spellStart"/>
      <w:r>
        <w:t>SpacelibConducteurCW</w:t>
      </w:r>
      <w:bookmarkEnd w:id="21"/>
      <w:proofErr w:type="spellEnd"/>
    </w:p>
    <w:p w:rsidR="00D24560" w:rsidRDefault="00D24560" w:rsidP="00450785">
      <w:pPr>
        <w:pStyle w:val="Titre3"/>
      </w:pPr>
      <w:bookmarkStart w:id="22" w:name="_Toc516600886"/>
      <w:r w:rsidRPr="00DF4350">
        <w:t>Diagramme de cas d'utilisation</w:t>
      </w:r>
      <w:bookmarkEnd w:id="22"/>
    </w:p>
    <w:p w:rsidR="00B64499" w:rsidRDefault="00F23AF1" w:rsidP="00B64499">
      <w:r>
        <w:rPr>
          <w:noProof/>
        </w:rPr>
        <w:drawing>
          <wp:inline distT="0" distB="0" distL="0" distR="0">
            <wp:extent cx="5935868" cy="4666891"/>
            <wp:effectExtent l="0" t="0" r="825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30" cy="46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450785">
      <w:pPr>
        <w:pStyle w:val="Titre3"/>
      </w:pPr>
      <w:bookmarkStart w:id="23" w:name="_Toc516600887"/>
      <w:r w:rsidRPr="00DF4350">
        <w:lastRenderedPageBreak/>
        <w:t>Diagramme de séquences</w:t>
      </w:r>
      <w:bookmarkEnd w:id="23"/>
    </w:p>
    <w:p w:rsidR="0036008A" w:rsidRDefault="0036008A" w:rsidP="0036008A">
      <w:pPr>
        <w:pStyle w:val="Titre4"/>
      </w:pPr>
      <w:r>
        <w:t xml:space="preserve">Cas : Consulter les transferts nécessaires </w:t>
      </w:r>
    </w:p>
    <w:p w:rsidR="0036008A" w:rsidRDefault="00084714" w:rsidP="0036008A">
      <w:r>
        <w:rPr>
          <w:noProof/>
        </w:rPr>
        <w:drawing>
          <wp:inline distT="0" distB="0" distL="0" distR="0">
            <wp:extent cx="9205279" cy="504907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758" cy="505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714" w:rsidRDefault="00084714" w:rsidP="0036008A">
      <w:pPr>
        <w:pStyle w:val="Titre4"/>
        <w:sectPr w:rsidR="00084714" w:rsidSect="00965302">
          <w:pgSz w:w="16839" w:h="11907" w:orient="landscape"/>
          <w:pgMar w:top="1418" w:right="1440" w:bottom="1418" w:left="1440" w:header="709" w:footer="709" w:gutter="0"/>
          <w:pgNumType w:start="0"/>
          <w:cols w:space="720"/>
          <w:titlePg/>
          <w:docGrid w:linePitch="360"/>
        </w:sectPr>
      </w:pPr>
    </w:p>
    <w:p w:rsidR="0036008A" w:rsidRDefault="0036008A" w:rsidP="0036008A">
      <w:pPr>
        <w:pStyle w:val="Titre4"/>
      </w:pPr>
      <w:r>
        <w:lastRenderedPageBreak/>
        <w:t>Cas : Réserver un transfert</w:t>
      </w:r>
    </w:p>
    <w:p w:rsidR="00084714" w:rsidRDefault="00084714" w:rsidP="00A467EE">
      <w:pPr>
        <w:sectPr w:rsidR="00084714" w:rsidSect="00084714"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800046" cy="850604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53" cy="85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EE" w:rsidRPr="00A467EE" w:rsidRDefault="00A467EE" w:rsidP="00A467EE"/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27FC" w:rsidRDefault="004627FC">
      <w:pPr>
        <w:spacing w:after="0" w:line="240" w:lineRule="auto"/>
      </w:pPr>
      <w:r>
        <w:separator/>
      </w:r>
    </w:p>
  </w:endnote>
  <w:endnote w:type="continuationSeparator" w:id="0">
    <w:p w:rsidR="004627FC" w:rsidRDefault="00462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27FC" w:rsidRDefault="004627FC">
      <w:pPr>
        <w:spacing w:after="0" w:line="240" w:lineRule="auto"/>
      </w:pPr>
      <w:r>
        <w:separator/>
      </w:r>
    </w:p>
  </w:footnote>
  <w:footnote w:type="continuationSeparator" w:id="0">
    <w:p w:rsidR="004627FC" w:rsidRDefault="00462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756BA"/>
    <w:rsid w:val="00084714"/>
    <w:rsid w:val="000A26CD"/>
    <w:rsid w:val="000B2A47"/>
    <w:rsid w:val="000B3BD6"/>
    <w:rsid w:val="000D2A24"/>
    <w:rsid w:val="001034BF"/>
    <w:rsid w:val="001808D9"/>
    <w:rsid w:val="001C2076"/>
    <w:rsid w:val="001F13E9"/>
    <w:rsid w:val="0022052B"/>
    <w:rsid w:val="00234454"/>
    <w:rsid w:val="002424C8"/>
    <w:rsid w:val="00251973"/>
    <w:rsid w:val="002610FF"/>
    <w:rsid w:val="00272F22"/>
    <w:rsid w:val="00283781"/>
    <w:rsid w:val="002D4430"/>
    <w:rsid w:val="002E4CF4"/>
    <w:rsid w:val="003408C0"/>
    <w:rsid w:val="00342191"/>
    <w:rsid w:val="0036008A"/>
    <w:rsid w:val="003A514C"/>
    <w:rsid w:val="00450785"/>
    <w:rsid w:val="004627FC"/>
    <w:rsid w:val="004D6006"/>
    <w:rsid w:val="004E7C08"/>
    <w:rsid w:val="004F5CC7"/>
    <w:rsid w:val="00521F93"/>
    <w:rsid w:val="00527708"/>
    <w:rsid w:val="005371DF"/>
    <w:rsid w:val="00567013"/>
    <w:rsid w:val="00570E56"/>
    <w:rsid w:val="005963A7"/>
    <w:rsid w:val="00645C93"/>
    <w:rsid w:val="006708A9"/>
    <w:rsid w:val="00673BC4"/>
    <w:rsid w:val="00685F69"/>
    <w:rsid w:val="006B7369"/>
    <w:rsid w:val="0074690C"/>
    <w:rsid w:val="007E0D61"/>
    <w:rsid w:val="007E5358"/>
    <w:rsid w:val="00801F39"/>
    <w:rsid w:val="0082260C"/>
    <w:rsid w:val="00834232"/>
    <w:rsid w:val="009042FC"/>
    <w:rsid w:val="009433ED"/>
    <w:rsid w:val="00965302"/>
    <w:rsid w:val="00987F6B"/>
    <w:rsid w:val="00A33EE9"/>
    <w:rsid w:val="00A467EE"/>
    <w:rsid w:val="00A552D1"/>
    <w:rsid w:val="00AC65F9"/>
    <w:rsid w:val="00B25BED"/>
    <w:rsid w:val="00B64499"/>
    <w:rsid w:val="00B96077"/>
    <w:rsid w:val="00C4399E"/>
    <w:rsid w:val="00C61AB2"/>
    <w:rsid w:val="00CD0D80"/>
    <w:rsid w:val="00CD77A7"/>
    <w:rsid w:val="00D073A9"/>
    <w:rsid w:val="00D10B6F"/>
    <w:rsid w:val="00D24560"/>
    <w:rsid w:val="00DC7BF2"/>
    <w:rsid w:val="00DF4350"/>
    <w:rsid w:val="00E10E0F"/>
    <w:rsid w:val="00E51027"/>
    <w:rsid w:val="00EC47B8"/>
    <w:rsid w:val="00F21933"/>
    <w:rsid w:val="00F23AF1"/>
    <w:rsid w:val="00F4486F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23AF1"/>
    <w:pPr>
      <w:spacing w:after="24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450785"/>
    <w:pPr>
      <w:spacing w:after="24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50785"/>
    <w:pPr>
      <w:spacing w:after="24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23AF1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50785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50785"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  <w:style w:type="character" w:styleId="Mentionnonrsolue">
    <w:name w:val="Unresolved Mention"/>
    <w:basedOn w:val="Policepardfaut"/>
    <w:uiPriority w:val="99"/>
    <w:semiHidden/>
    <w:unhideWhenUsed/>
    <w:rsid w:val="00801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2305A4"/>
    <w:rsid w:val="00531E2A"/>
    <w:rsid w:val="00734487"/>
    <w:rsid w:val="007B638B"/>
    <w:rsid w:val="007D4B24"/>
    <w:rsid w:val="00801869"/>
    <w:rsid w:val="00A61442"/>
    <w:rsid w:val="00D25935"/>
    <w:rsid w:val="00D47279"/>
    <w:rsid w:val="00E3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D8DF6D-F1E9-4EA2-ABDA-C8AAF2514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1317</TotalTime>
  <Pages>1</Pages>
  <Words>557</Words>
  <Characters>3173</Characters>
  <Application>Microsoft Office Word</Application>
  <DocSecurity>0</DocSecurity>
  <Lines>244</Lines>
  <Paragraphs>124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47</cp:revision>
  <dcterms:created xsi:type="dcterms:W3CDTF">2018-06-06T21:18:00Z</dcterms:created>
  <dcterms:modified xsi:type="dcterms:W3CDTF">2018-06-12T20:03:00Z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